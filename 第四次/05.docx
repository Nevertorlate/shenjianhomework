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等线" w:hAnsi="等线" w:eastAsia="等线" w:cs="等线"/>
          <w:sz w:val="30"/>
          <w:szCs w:val="30"/>
          <w:lang w:eastAsia="zh-CN"/>
        </w:rPr>
      </w:pPr>
      <w:r>
        <w:rPr>
          <w:rFonts w:hint="eastAsia" w:ascii="等线" w:hAnsi="等线" w:eastAsia="等线" w:cs="等线"/>
          <w:sz w:val="30"/>
          <w:szCs w:val="30"/>
        </w:rPr>
        <w:t>同济大学</w:t>
      </w:r>
      <w:r>
        <w:rPr>
          <w:rFonts w:hint="eastAsia" w:ascii="等线" w:hAnsi="等线" w:eastAsia="等线" w:cs="等线"/>
          <w:sz w:val="30"/>
          <w:szCs w:val="30"/>
          <w:lang w:val="en-US" w:eastAsia="zh-CN"/>
        </w:rPr>
        <w:t>计算机网络</w:t>
      </w:r>
    </w:p>
    <w:p>
      <w:pPr>
        <w:jc w:val="center"/>
        <w:rPr>
          <w:rFonts w:hint="eastAsia" w:ascii="等线" w:hAnsi="等线" w:eastAsia="等线" w:cs="等线"/>
          <w:sz w:val="30"/>
          <w:szCs w:val="30"/>
          <w:lang w:val="en-US" w:eastAsia="zh-CN"/>
        </w:rPr>
      </w:pPr>
      <w:r>
        <w:rPr>
          <w:rFonts w:hint="eastAsia" w:ascii="等线" w:hAnsi="等线" w:eastAsia="等线" w:cs="等线"/>
          <w:sz w:val="30"/>
          <w:szCs w:val="30"/>
          <w:lang w:val="en-US" w:eastAsia="zh-CN"/>
        </w:rPr>
        <w:t>实验报告</w:t>
      </w:r>
    </w:p>
    <w:p>
      <w:pPr>
        <w:rPr>
          <w:rFonts w:hint="eastAsia" w:ascii="等线" w:hAnsi="等线" w:eastAsia="等线" w:cs="等线"/>
          <w:szCs w:val="24"/>
        </w:rPr>
      </w:pPr>
    </w:p>
    <w:p>
      <w:pPr>
        <w:rPr>
          <w:rFonts w:hint="eastAsia" w:ascii="等线" w:hAnsi="等线" w:eastAsia="等线" w:cs="等线"/>
          <w:szCs w:val="24"/>
        </w:rPr>
      </w:pPr>
    </w:p>
    <w:p>
      <w:pPr>
        <w:rPr>
          <w:rFonts w:hint="eastAsia" w:ascii="等线" w:hAnsi="等线" w:eastAsia="等线" w:cs="等线"/>
          <w:szCs w:val="24"/>
        </w:rPr>
      </w:pPr>
    </w:p>
    <w:p>
      <w:pPr>
        <w:rPr>
          <w:rFonts w:hint="eastAsia" w:ascii="等线" w:hAnsi="等线" w:eastAsia="等线" w:cs="等线"/>
          <w:szCs w:val="24"/>
        </w:rPr>
      </w:pPr>
    </w:p>
    <w:p>
      <w:pPr>
        <w:rPr>
          <w:rFonts w:hint="eastAsia" w:ascii="等线" w:hAnsi="等线" w:eastAsia="等线" w:cs="等线"/>
          <w:szCs w:val="24"/>
        </w:rPr>
      </w:pPr>
    </w:p>
    <w:p>
      <w:pPr>
        <w:jc w:val="center"/>
        <w:rPr>
          <w:rFonts w:hint="eastAsia" w:ascii="等线" w:hAnsi="等线" w:eastAsia="等线" w:cs="等线"/>
          <w:szCs w:val="24"/>
        </w:rPr>
      </w:pPr>
      <w:r>
        <w:rPr>
          <w:rFonts w:hint="eastAsia" w:ascii="等线" w:hAnsi="等线" w:eastAsia="等线" w:cs="等线"/>
          <w:kern w:val="0"/>
          <w:szCs w:val="24"/>
        </w:rPr>
        <w:drawing>
          <wp:inline distT="0" distB="0" distL="0" distR="0">
            <wp:extent cx="3246755" cy="3143885"/>
            <wp:effectExtent l="0" t="0" r="14605" b="1079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5308" cy="3152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ind w:firstLine="3600" w:firstLineChars="1500"/>
        <w:rPr>
          <w:rFonts w:hint="eastAsia" w:ascii="等线" w:hAnsi="等线" w:eastAsia="等线" w:cs="等线"/>
          <w:szCs w:val="24"/>
        </w:rPr>
      </w:pPr>
    </w:p>
    <w:p>
      <w:pPr>
        <w:ind w:firstLine="3600" w:firstLineChars="1500"/>
        <w:rPr>
          <w:rFonts w:hint="eastAsia" w:ascii="等线" w:hAnsi="等线" w:eastAsia="等线" w:cs="等线"/>
          <w:szCs w:val="24"/>
        </w:rPr>
      </w:pPr>
    </w:p>
    <w:p>
      <w:pPr>
        <w:ind w:firstLine="3600" w:firstLineChars="1500"/>
        <w:rPr>
          <w:rFonts w:hint="eastAsia" w:ascii="等线" w:hAnsi="等线" w:eastAsia="等线" w:cs="等线"/>
          <w:szCs w:val="24"/>
        </w:rPr>
      </w:pPr>
    </w:p>
    <w:p>
      <w:pPr>
        <w:ind w:firstLine="3600" w:firstLineChars="1500"/>
        <w:jc w:val="center"/>
        <w:rPr>
          <w:rFonts w:hint="eastAsia" w:ascii="等线" w:hAnsi="等线" w:eastAsia="等线" w:cs="等线"/>
          <w:szCs w:val="24"/>
        </w:rPr>
      </w:pPr>
    </w:p>
    <w:p>
      <w:pPr>
        <w:ind w:left="1680" w:firstLine="420"/>
        <w:rPr>
          <w:rFonts w:hint="eastAsia" w:ascii="等线" w:hAnsi="等线" w:eastAsia="等线" w:cs="等线"/>
          <w:sz w:val="28"/>
          <w:szCs w:val="28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姓名</w:t>
      </w:r>
      <w:r>
        <w:rPr>
          <w:rFonts w:hint="eastAsia" w:ascii="等线" w:hAnsi="等线" w:eastAsia="等线" w:cs="等线"/>
          <w:sz w:val="28"/>
          <w:szCs w:val="28"/>
        </w:rPr>
        <w:t>：</w:t>
      </w:r>
      <w:r>
        <w:rPr>
          <w:rFonts w:hint="eastAsia" w:ascii="等线" w:hAnsi="等线" w:eastAsia="等线" w:cs="等线"/>
          <w:sz w:val="28"/>
          <w:szCs w:val="28"/>
          <w:u w:val="single"/>
        </w:rPr>
        <w:t xml:space="preserve">  涂远鹏-1652262  </w:t>
      </w:r>
    </w:p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一.正常程序的后台运行及前台切换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1.在05子目录下写test5-1.c，主进程每分裂若干子进程打印一次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已分裂***子进程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，写配套的makefile，make后生成test1-1和test1-2两个可执行文件：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编写的test5-1.c如下：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542155" cy="6637655"/>
            <wp:effectExtent l="0" t="0" r="14605" b="6985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2155" cy="663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3657600" cy="1371600"/>
            <wp:effectExtent l="0" t="0" r="0" b="0"/>
            <wp:docPr id="1" name="图片 1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编写的makefile文件如下：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880360" cy="89916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899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2.虚拟机的内存设置为512MB，分裂数量达到多少时，分裂子进程会失败：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(1)设置虚拟机内存：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086100" cy="982980"/>
            <wp:effectExtent l="0" t="0" r="7620" b="762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98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执行./test5-1 10000,最多为3393个子进程：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179320" cy="2171700"/>
            <wp:effectExtent l="0" t="0" r="0" b="762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3.虚拟机的内存设置为1024MB、2048MB时，分裂最大数量又是多少？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(1)设置为1024MB，分裂测试结果如下所示,最多7423：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545080" cy="1767840"/>
            <wp:effectExtent l="0" t="0" r="0" b="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1767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(2)设置为2048MB，分裂测试结果如下所示，最多14200：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865120" cy="1836420"/>
            <wp:effectExtent l="0" t="0" r="0" b="762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1836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4.把char str[1024]改成char str[1024*10]，再次测试三种内存下的最大分裂数量？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(1)512MB情况下测试：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023995" cy="4580255"/>
            <wp:effectExtent l="0" t="0" r="14605" b="698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3995" cy="4580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(2)1024MB情况下测试：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491740" cy="2758440"/>
            <wp:effectExtent l="0" t="0" r="7620" b="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2758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(3)2048MB情况下测试：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819400" cy="1752600"/>
            <wp:effectExtent l="0" t="0" r="0" b="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5.写test5-2.c，子进程给str赋值后，不要死循环，等待20秒后子进程退出，如何做到在小内存情况下分裂完成指定大数量的子进程？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编写实现对应要求的test5-2.c，内容如下：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6595110"/>
            <wp:effectExtent l="0" t="0" r="0" b="3810"/>
            <wp:docPr id="13" name="图片 13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59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412615" cy="3048000"/>
            <wp:effectExtent l="0" t="0" r="6985" b="0"/>
            <wp:docPr id="12" name="图片 12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261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512MB情况下测试分裂的进程数测试(上面同等条件下为3396个)：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613660" cy="2514600"/>
            <wp:effectExtent l="0" t="0" r="7620" b="0"/>
            <wp:docPr id="15" name="图片 1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6.在test5-2.c中加适当语句，看分裂的子进程的最大进程号是多少？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278380" cy="1965960"/>
            <wp:effectExtent l="0" t="0" r="7620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1965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7.写test5-3.c，由守护进程负责回收每个子进程退出，设置两个全局变量作为计数器，一个记录分裂成功的数量，一个记录回收成功的数量，要求分裂完成之后，且所有子进程都退出后，两个计数器的值相同：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编写的test5-3.c程序如下：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6070600"/>
            <wp:effectExtent l="0" t="0" r="3175" b="10160"/>
            <wp:docPr id="19" name="图片 19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07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435475" cy="3436620"/>
            <wp:effectExtent l="0" t="0" r="14605" b="7620"/>
            <wp:docPr id="18" name="图片 1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5475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测试分裂10000个子进程，测试结果如下，达到预期效果：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413760" cy="2834640"/>
            <wp:effectExtent l="0" t="0" r="0" b="0"/>
            <wp:docPr id="17" name="图片 17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141220" cy="3086100"/>
            <wp:effectExtent l="0" t="0" r="7620" b="7620"/>
            <wp:docPr id="16" name="图片 1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4122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A8A64A7"/>
    <w:multiLevelType w:val="singleLevel"/>
    <w:tmpl w:val="8A8A64A7"/>
    <w:lvl w:ilvl="0" w:tentative="0">
      <w:start w:val="2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5363D31"/>
    <w:rsid w:val="001340F7"/>
    <w:rsid w:val="1034184F"/>
    <w:rsid w:val="116A64BC"/>
    <w:rsid w:val="12381A36"/>
    <w:rsid w:val="199D7F27"/>
    <w:rsid w:val="20672BD6"/>
    <w:rsid w:val="23252599"/>
    <w:rsid w:val="24034DF6"/>
    <w:rsid w:val="244737FB"/>
    <w:rsid w:val="25363D31"/>
    <w:rsid w:val="26E177F8"/>
    <w:rsid w:val="2D01313B"/>
    <w:rsid w:val="2EDF3306"/>
    <w:rsid w:val="332B1354"/>
    <w:rsid w:val="52647B1B"/>
    <w:rsid w:val="569F5CF5"/>
    <w:rsid w:val="5EE93C64"/>
    <w:rsid w:val="665B3D2D"/>
    <w:rsid w:val="6D535020"/>
    <w:rsid w:val="6F9B37F3"/>
    <w:rsid w:val="77A25E75"/>
    <w:rsid w:val="7F811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AppData\Roaming\Kingsoft\wps\addons\pool\win-i386\knewfileruby_1.0.0.12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76</TotalTime>
  <ScaleCrop>false</ScaleCrop>
  <LinksUpToDate>false</LinksUpToDate>
  <CharactersWithSpaces>0</CharactersWithSpaces>
  <Application>WPS Office_10.1.0.7566_F1E327BC-269C-435d-A152-05C5408002CA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2018-10-04T14:37:00Z</dcterms:created>
  <dc:creator>admin</dc:creator>
  <cp:lastModifiedBy>admin</cp:lastModifiedBy>
  <dcterms:modified xsi:type="dcterms:W3CDTF">2018-10-06T09:33:05Z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