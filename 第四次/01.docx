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sz w:val="28"/>
          <w:szCs w:val="28"/>
          <w:lang w:eastAsia="zh-CN"/>
        </w:rPr>
      </w:pPr>
      <w:r>
        <w:rPr>
          <w:rFonts w:hint="eastAsia" w:ascii="等线" w:hAnsi="等线" w:eastAsia="等线" w:cs="等线"/>
          <w:sz w:val="28"/>
          <w:szCs w:val="28"/>
        </w:rPr>
        <w:t>同济大学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计算机网络</w:t>
      </w:r>
    </w:p>
    <w:p>
      <w:pPr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实验报告</w:t>
      </w: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jc w:val="center"/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kern w:val="0"/>
          <w:sz w:val="22"/>
          <w:szCs w:val="22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300" w:firstLineChars="1500"/>
        <w:rPr>
          <w:rFonts w:hint="eastAsia" w:ascii="等线" w:hAnsi="等线" w:eastAsia="等线" w:cs="等线"/>
          <w:sz w:val="22"/>
          <w:szCs w:val="22"/>
        </w:rPr>
      </w:pPr>
    </w:p>
    <w:p>
      <w:pPr>
        <w:ind w:firstLine="3300" w:firstLineChars="1500"/>
        <w:rPr>
          <w:rFonts w:hint="eastAsia" w:ascii="等线" w:hAnsi="等线" w:eastAsia="等线" w:cs="等线"/>
          <w:sz w:val="22"/>
          <w:szCs w:val="22"/>
        </w:rPr>
      </w:pPr>
    </w:p>
    <w:p>
      <w:pPr>
        <w:ind w:firstLine="3300" w:firstLineChars="1500"/>
        <w:rPr>
          <w:rFonts w:hint="eastAsia" w:ascii="等线" w:hAnsi="等线" w:eastAsia="等线" w:cs="等线"/>
          <w:sz w:val="22"/>
          <w:szCs w:val="22"/>
        </w:rPr>
      </w:pPr>
    </w:p>
    <w:p>
      <w:pPr>
        <w:ind w:firstLine="3300" w:firstLineChars="1500"/>
        <w:jc w:val="center"/>
        <w:rPr>
          <w:rFonts w:hint="eastAsia" w:ascii="等线" w:hAnsi="等线" w:eastAsia="等线" w:cs="等线"/>
          <w:sz w:val="22"/>
          <w:szCs w:val="22"/>
        </w:rPr>
      </w:pPr>
    </w:p>
    <w:p>
      <w:pPr>
        <w:ind w:left="1680" w:firstLine="420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姓名</w:t>
      </w:r>
      <w:r>
        <w:rPr>
          <w:rFonts w:hint="eastAsia" w:ascii="等线" w:hAnsi="等线" w:eastAsia="等线" w:cs="等线"/>
          <w:sz w:val="24"/>
          <w:szCs w:val="24"/>
        </w:rPr>
        <w:t>：</w:t>
      </w:r>
      <w:r>
        <w:rPr>
          <w:rFonts w:hint="eastAsia" w:ascii="等线" w:hAnsi="等线" w:eastAsia="等线" w:cs="等线"/>
          <w:sz w:val="24"/>
          <w:szCs w:val="24"/>
          <w:u w:val="single"/>
        </w:rPr>
        <w:t xml:space="preserve">  涂远鹏-1652262  </w:t>
      </w: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  <w:bookmarkStart w:id="0" w:name="_GoBack"/>
      <w:bookmarkEnd w:id="0"/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一.正常程序的后台运行及前台切换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1.在01子目录下写test1-1.c/test1-2.c，写配套的makefile，make后生成test1-1和test1-2两个可执行文件：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(1)首先编写test1-1.c与test1-2.c：</w:t>
      </w:r>
    </w:p>
    <w:p>
      <w:pPr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2781300" cy="1371600"/>
            <wp:effectExtent l="0" t="0" r="7620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2598420" cy="2232660"/>
            <wp:effectExtent l="0" t="0" r="7620" b="762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(2)编写makefile文件：</w:t>
      </w:r>
    </w:p>
    <w:p>
      <w:pPr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169920" cy="93726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(3)测试makefile程序，结果正确：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4679315" cy="1447800"/>
            <wp:effectExtent l="0" t="0" r="1460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2.用SecureCRT登录系统，然后./test1-1，控制台进入死循环，不在出现#或$提示符：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运行./test1-1出现死循环：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4267835" cy="960120"/>
            <wp:effectExtent l="0" t="0" r="1460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3.如何将test1-1放入后台运行？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使用./test-1- &amp;指令，程序仍在运行，但可以输命令：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619500" cy="195834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4.如何查看在后台的test1-1程序的信息？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Jobs指令：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4008755" cy="640080"/>
            <wp:effectExtent l="0" t="0" r="1460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5.如何使test1-1重新切换到前台来？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使用fg + 该进程编号(此处可以查看到首先./test1-1 &amp;可以让test1-1调至后台运行，此时不可用ctrl +z停止其运行，随后使用fg指令调至前台后便可停止)：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589020" cy="29260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6.再次将test1-1放入后台，./test1-2，然后将test1-2也放入后台：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734435" cy="1371600"/>
            <wp:effectExtent l="0" t="0" r="1460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7.如何控制将test1-1/test1-2中的某一个切换到前台来？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首先使用jobs查看test1-1与test1-2的进程编号，然后使用fg +%进程编号 调该进程到前台，此处为调test1-1到前台，其编号为%2：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474720" cy="1303020"/>
            <wp:effectExtent l="0" t="0" r="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8.test1-1/test1-2的父进程标识是谁?如何查看？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使用ps -ef指令即可查找到所有进程的ppid（父进程标识）以及pid（进程标识），此处test1-1，test1-2的父进程均为2302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5243195" cy="1066800"/>
            <wp:effectExtent l="0" t="0" r="1460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9.用什么命令可以看到test1-1/test1-2的信息？此时父进程标识是谁?如何查看？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答: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仍然使用ps -ef指令即可查找到所有进程的ppid（父进程标识）以及pid（进程标识），此处test1-1，test1-2的父进程均为2302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5273040" cy="3842385"/>
            <wp:effectExtent l="0" t="0" r="0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10.当test1-1/test1-2在后台运行时，如果ctrl+D退出控制台登录，在另一个控制台再查看test1-1/test1-2的信息，此时父进程标识是谁？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两个程序均放入后台运行：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604260" cy="1958340"/>
            <wp:effectExtent l="0" t="0" r="762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在另一个控制台下登录，此时两个进程消失，此时父进程编号为1：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drawing>
          <wp:inline distT="0" distB="0" distL="114300" distR="114300">
            <wp:extent cx="4618355" cy="647700"/>
            <wp:effectExtent l="0" t="0" r="14605" b="7620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drawing>
          <wp:inline distT="0" distB="0" distL="114300" distR="114300">
            <wp:extent cx="5270500" cy="1026160"/>
            <wp:effectExtent l="0" t="0" r="2540" b="10160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11.能否使test1-1/test1-2在终端退出登录后继续运行（不是再次运行）？此时打印信息能否继续出现在新登陆的终端上？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(1)首先将test1-2放入后台运行：</w:t>
      </w:r>
    </w:p>
    <w:p>
      <w:pPr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3681095" cy="1066800"/>
            <wp:effectExtent l="0" t="0" r="698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(2)输入disown+进程编号 命令将指定进程从后台列表（jobs命令的返回结果）之中移除，一个"后台进程"只要不在列表之中，session便不会向它发出SIGHUP信号，jobs指令也无法找到其运行信息，但test1-2仍在运行输出：</w:t>
      </w:r>
    </w:p>
    <w:p>
      <w:pPr>
        <w:rPr>
          <w:rFonts w:hint="eastAsia" w:ascii="等线" w:hAnsi="等线" w:eastAsia="等线" w:cs="等线"/>
          <w:sz w:val="22"/>
          <w:szCs w:val="22"/>
        </w:rPr>
      </w:pPr>
      <w:r>
        <w:rPr>
          <w:rFonts w:hint="eastAsia" w:ascii="等线" w:hAnsi="等线" w:eastAsia="等线" w:cs="等线"/>
          <w:sz w:val="22"/>
          <w:szCs w:val="22"/>
        </w:rPr>
        <w:drawing>
          <wp:inline distT="0" distB="0" distL="114300" distR="114300">
            <wp:extent cx="2887980" cy="822960"/>
            <wp:effectExtent l="0" t="0" r="762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(3)登出后再次登录使用ps -ef指令查看所有进程信息，查看test1-2,但再次登陆后没有在屏幕上打印信息：</w:t>
      </w:r>
    </w:p>
    <w:p>
      <w:r>
        <w:drawing>
          <wp:inline distT="0" distB="0" distL="114300" distR="114300">
            <wp:extent cx="5272405" cy="826135"/>
            <wp:effectExtent l="0" t="0" r="635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(4)通过安装screen实现再次登录可以查看打印信息的功能：</w:t>
      </w:r>
    </w:p>
    <w:p>
      <w:r>
        <w:drawing>
          <wp:inline distT="0" distB="0" distL="114300" distR="114300">
            <wp:extent cx="5274310" cy="3205480"/>
            <wp:effectExtent l="0" t="0" r="13970" b="1016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(5)执行screen指令，并运行test1-2，ctrl+a+d返回初始界面后退出终端控制台：</w:t>
      </w:r>
    </w:p>
    <w:p>
      <w:r>
        <w:drawing>
          <wp:inline distT="0" distB="0" distL="114300" distR="114300">
            <wp:extent cx="3924935" cy="3803015"/>
            <wp:effectExtent l="0" t="0" r="6985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80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(6)重新登录后使用screen -ls查看当前运行的所有进程：</w:t>
      </w:r>
    </w:p>
    <w:p>
      <w:r>
        <w:drawing>
          <wp:inline distT="0" distB="0" distL="114300" distR="114300">
            <wp:extent cx="3528060" cy="632460"/>
            <wp:effectExtent l="0" t="0" r="7620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Screen -r 2421将进程切换到前台运行，发现已经打印了很多字符了，说明在终端退出登录后test1-2仍在继续运行：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2340" cy="3978275"/>
            <wp:effectExtent l="0" t="0" r="7620" b="14605"/>
            <wp:docPr id="23" name="图片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12.如何将一个正常程序直接放入后台运行？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答：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>在正常的进程运行命令后加一个&amp;号即可：</w:t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4260215" cy="853440"/>
            <wp:effectExtent l="0" t="0" r="6985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2"/>
          <w:szCs w:val="22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p>
      <w:pPr>
        <w:rPr>
          <w:rFonts w:hint="eastAsia" w:ascii="等线" w:hAnsi="等线" w:eastAsia="等线" w:cs="等线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63D31"/>
    <w:rsid w:val="03B804DA"/>
    <w:rsid w:val="03C9195D"/>
    <w:rsid w:val="09196493"/>
    <w:rsid w:val="11290A54"/>
    <w:rsid w:val="19380C07"/>
    <w:rsid w:val="23252599"/>
    <w:rsid w:val="24D65B33"/>
    <w:rsid w:val="25363D31"/>
    <w:rsid w:val="26E177F8"/>
    <w:rsid w:val="2EDF3306"/>
    <w:rsid w:val="30304351"/>
    <w:rsid w:val="33177B22"/>
    <w:rsid w:val="4F422097"/>
    <w:rsid w:val="4F461422"/>
    <w:rsid w:val="503A36BE"/>
    <w:rsid w:val="51437B82"/>
    <w:rsid w:val="6161776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2018-10-04T14:37:00Z</dcterms:created>
  <dc:creator>admin</dc:creator>
  <cp:lastModifiedBy>admin</cp:lastModifiedBy>
  <dcterms:modified xsi:type="dcterms:W3CDTF">2018-10-05T12:55:12Z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